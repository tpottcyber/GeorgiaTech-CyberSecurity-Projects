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template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DC3B7" w14:textId="24ACA471" w:rsidR="002E099E" w:rsidRPr="006D5414" w:rsidRDefault="002E099E" w:rsidP="002E099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D5414">
        <w:rPr>
          <w:rFonts w:ascii="Times New Roman" w:eastAsia="Times New Roman" w:hAnsi="Times New Roman" w:cs="Times New Roman"/>
          <w:b/>
          <w:bCs/>
          <w:sz w:val="28"/>
          <w:szCs w:val="28"/>
        </w:rPr>
        <w:t>Week 6 Homework Submission File: Advanced Bash - Owning the System</w:t>
      </w:r>
    </w:p>
    <w:p w14:paraId="55AA0B69" w14:textId="77777777" w:rsidR="002E099E" w:rsidRPr="002E099E" w:rsidRDefault="002E099E" w:rsidP="002E099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t>Please edit this file by adding the solution commands on the line below the prompt.</w:t>
      </w:r>
    </w:p>
    <w:p w14:paraId="7784A35E" w14:textId="77777777" w:rsidR="002E099E" w:rsidRPr="002E099E" w:rsidRDefault="002E099E" w:rsidP="002E099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t>Save and submit the completed file for your homework submission.</w:t>
      </w:r>
    </w:p>
    <w:p w14:paraId="367C4064" w14:textId="77777777" w:rsidR="002E099E" w:rsidRPr="002E099E" w:rsidRDefault="002E099E" w:rsidP="002E099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  <w:b/>
          <w:bCs/>
        </w:rPr>
        <w:t>Step 1: Shadow People</w:t>
      </w:r>
    </w:p>
    <w:p w14:paraId="57BEFDE4" w14:textId="77777777" w:rsidR="002E099E" w:rsidRPr="002E099E" w:rsidRDefault="002E099E" w:rsidP="002E099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t xml:space="preserve">Create a secret user named </w:t>
      </w:r>
      <w:proofErr w:type="spellStart"/>
      <w:r w:rsidRPr="002E099E">
        <w:rPr>
          <w:rFonts w:ascii="Courier New" w:eastAsia="Times New Roman" w:hAnsi="Courier New" w:cs="Courier New"/>
          <w:sz w:val="20"/>
          <w:szCs w:val="20"/>
        </w:rPr>
        <w:t>sysd</w:t>
      </w:r>
      <w:proofErr w:type="spellEnd"/>
      <w:r w:rsidRPr="002E099E">
        <w:rPr>
          <w:rFonts w:ascii="Times New Roman" w:eastAsia="Times New Roman" w:hAnsi="Times New Roman" w:cs="Times New Roman"/>
        </w:rPr>
        <w:t>. Make sure this user doesn't have a home folder created:</w:t>
      </w:r>
    </w:p>
    <w:p w14:paraId="7C37EAFA" w14:textId="5E1E4DF1" w:rsidR="0052304D" w:rsidRPr="0028391D" w:rsidRDefault="002E099E" w:rsidP="0028391D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Courier New" w:eastAsia="Times New Roman" w:hAnsi="Courier New" w:cs="Courier New"/>
          <w:sz w:val="20"/>
          <w:szCs w:val="20"/>
        </w:rPr>
        <w:t>Your solution comman</w:t>
      </w:r>
      <w:r w:rsidR="0052304D">
        <w:rPr>
          <w:rFonts w:ascii="Courier New" w:eastAsia="Times New Roman" w:hAnsi="Courier New" w:cs="Courier New"/>
          <w:sz w:val="20"/>
          <w:szCs w:val="20"/>
        </w:rPr>
        <w:t>d</w:t>
      </w:r>
      <w:r w:rsidR="0052304D" w:rsidRPr="0052304D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="0052304D" w:rsidRPr="002E099E">
        <w:rPr>
          <w:rFonts w:ascii="Courier New" w:eastAsia="Times New Roman" w:hAnsi="Courier New" w:cs="Courier New"/>
          <w:sz w:val="20"/>
          <w:szCs w:val="20"/>
        </w:rPr>
        <w:t>here</w:t>
      </w:r>
    </w:p>
    <w:p w14:paraId="57048D8E" w14:textId="2745326F" w:rsidR="00D60B69" w:rsidRPr="0028391D" w:rsidRDefault="0052304D" w:rsidP="0028391D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t xml:space="preserve">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9862CC" wp14:editId="00132379">
            <wp:extent cx="4730750" cy="1809750"/>
            <wp:effectExtent l="0" t="0" r="635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99E" w:rsidRPr="002E099E">
        <w:rPr>
          <w:rFonts w:ascii="Courier New" w:eastAsia="Times New Roman" w:hAnsi="Courier New" w:cs="Courier New"/>
          <w:sz w:val="20"/>
          <w:szCs w:val="20"/>
        </w:rPr>
        <w:t xml:space="preserve">d </w:t>
      </w:r>
    </w:p>
    <w:p w14:paraId="1E31AF10" w14:textId="77777777" w:rsidR="002E099E" w:rsidRPr="002E099E" w:rsidRDefault="002E099E" w:rsidP="002E099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t>Give your secret user a password:</w:t>
      </w:r>
    </w:p>
    <w:p w14:paraId="7315C0BE" w14:textId="476A4F1B" w:rsidR="002E099E" w:rsidRPr="00D60B69" w:rsidRDefault="002E099E" w:rsidP="002E099E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Courier New" w:eastAsia="Times New Roman" w:hAnsi="Courier New" w:cs="Courier New"/>
          <w:sz w:val="20"/>
          <w:szCs w:val="20"/>
        </w:rPr>
        <w:t>Your solution command here</w:t>
      </w:r>
    </w:p>
    <w:p w14:paraId="5469A5AF" w14:textId="25C1BCE8" w:rsidR="00D60B69" w:rsidRPr="002E099E" w:rsidRDefault="00D60B69" w:rsidP="00D60B69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b/>
          <w:bCs/>
        </w:rPr>
      </w:pPr>
      <w:r w:rsidRPr="007A2482">
        <w:rPr>
          <w:rFonts w:ascii="Courier New" w:eastAsia="Times New Roman" w:hAnsi="Courier New" w:cs="Courier New"/>
          <w:b/>
          <w:bCs/>
          <w:sz w:val="20"/>
          <w:szCs w:val="20"/>
        </w:rPr>
        <w:t>SEE SCREENSHOT Above</w:t>
      </w:r>
    </w:p>
    <w:p w14:paraId="24902140" w14:textId="6C113332" w:rsidR="002E099E" w:rsidRDefault="002E099E" w:rsidP="002E099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t>Give your secret user a system UID &lt; 1000:</w:t>
      </w:r>
    </w:p>
    <w:p w14:paraId="25E86132" w14:textId="77777777" w:rsidR="00AC0E93" w:rsidRDefault="00AC0E93" w:rsidP="00AC0E9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154046" wp14:editId="156FBAAC">
            <wp:extent cx="2959100" cy="33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9F48" w14:textId="389ACE48" w:rsidR="00AC0E93" w:rsidRPr="002E099E" w:rsidRDefault="00AC0E93" w:rsidP="00AC0E9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6519E5E" wp14:editId="7C7534C0">
            <wp:extent cx="3556000" cy="450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6134" w14:textId="77777777" w:rsidR="002E099E" w:rsidRPr="002E099E" w:rsidRDefault="002E099E" w:rsidP="002E099E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Courier New" w:eastAsia="Times New Roman" w:hAnsi="Courier New" w:cs="Courier New"/>
          <w:sz w:val="20"/>
          <w:szCs w:val="20"/>
        </w:rPr>
        <w:t>Your solution command here</w:t>
      </w:r>
    </w:p>
    <w:p w14:paraId="0195D047" w14:textId="770F26E8" w:rsidR="002E099E" w:rsidRPr="002E099E" w:rsidRDefault="002E099E" w:rsidP="002E099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t>Give your secret user the same GID:</w:t>
      </w:r>
      <w:r w:rsidR="00AC0E93" w:rsidRPr="00AC0E93">
        <w:rPr>
          <w:rFonts w:ascii="Times New Roman" w:eastAsia="Times New Roman" w:hAnsi="Times New Roman" w:cs="Times New Roman"/>
          <w:noProof/>
        </w:rPr>
        <w:t xml:space="preserve"> </w:t>
      </w:r>
    </w:p>
    <w:p w14:paraId="6B63D2BC" w14:textId="2FC16323" w:rsidR="002E099E" w:rsidRPr="00AC0E93" w:rsidRDefault="002E099E" w:rsidP="002E099E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Courier New" w:eastAsia="Times New Roman" w:hAnsi="Courier New" w:cs="Courier New"/>
          <w:sz w:val="20"/>
          <w:szCs w:val="20"/>
        </w:rPr>
        <w:t>Your solution command here</w:t>
      </w:r>
    </w:p>
    <w:p w14:paraId="7FA64774" w14:textId="625BA1A6" w:rsidR="00AC0E93" w:rsidRPr="00FA3EA1" w:rsidRDefault="00AC0E93" w:rsidP="00FA3EA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  <w:r w:rsidRPr="00AC0E93">
        <w:rPr>
          <w:rFonts w:ascii="Courier New" w:eastAsia="Times New Roman" w:hAnsi="Courier New" w:cs="Courier New"/>
          <w:b/>
          <w:bCs/>
          <w:sz w:val="20"/>
          <w:szCs w:val="20"/>
        </w:rPr>
        <w:t>SEE SCREENSHOT Above</w:t>
      </w:r>
    </w:p>
    <w:p w14:paraId="6F98772C" w14:textId="1C72F156" w:rsidR="002E099E" w:rsidRPr="002E099E" w:rsidRDefault="002E099E" w:rsidP="002E099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t xml:space="preserve">Give your secret user full </w:t>
      </w:r>
      <w:proofErr w:type="spellStart"/>
      <w:r w:rsidRPr="002E099E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2E099E">
        <w:rPr>
          <w:rFonts w:ascii="Times New Roman" w:eastAsia="Times New Roman" w:hAnsi="Times New Roman" w:cs="Times New Roman"/>
        </w:rPr>
        <w:t xml:space="preserve"> access without the need for a password:</w:t>
      </w:r>
      <w:r w:rsidR="00AC0E93" w:rsidRPr="00AC0E93">
        <w:rPr>
          <w:rFonts w:ascii="Times New Roman" w:eastAsia="Times New Roman" w:hAnsi="Times New Roman" w:cs="Times New Roman"/>
          <w:noProof/>
        </w:rPr>
        <w:t xml:space="preserve"> </w:t>
      </w:r>
    </w:p>
    <w:p w14:paraId="4720C88C" w14:textId="69BEDC57" w:rsidR="002E099E" w:rsidRPr="00963030" w:rsidRDefault="002E099E" w:rsidP="002E099E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Courier New" w:eastAsia="Times New Roman" w:hAnsi="Courier New" w:cs="Courier New"/>
          <w:sz w:val="20"/>
          <w:szCs w:val="20"/>
        </w:rPr>
        <w:t>Your solution command here</w:t>
      </w:r>
    </w:p>
    <w:p w14:paraId="5A17D8BC" w14:textId="0E2D4DE8" w:rsidR="00963030" w:rsidRPr="0028391D" w:rsidRDefault="00963030" w:rsidP="00963030">
      <w:pPr>
        <w:spacing w:before="100" w:beforeAutospacing="1" w:after="100" w:afterAutospacing="1"/>
        <w:ind w:left="720"/>
        <w:rPr>
          <w:rFonts w:ascii="Courier New" w:eastAsia="Times New Roman" w:hAnsi="Courier New" w:cs="Courier New"/>
          <w:b/>
          <w:bCs/>
          <w:sz w:val="20"/>
          <w:szCs w:val="20"/>
        </w:rPr>
      </w:pPr>
      <w:proofErr w:type="spellStart"/>
      <w:r w:rsidRPr="0028391D">
        <w:rPr>
          <w:rFonts w:ascii="Courier New" w:eastAsia="Times New Roman" w:hAnsi="Courier New" w:cs="Courier New"/>
          <w:b/>
          <w:bCs/>
          <w:sz w:val="20"/>
          <w:szCs w:val="20"/>
        </w:rPr>
        <w:t>sudo</w:t>
      </w:r>
      <w:proofErr w:type="spellEnd"/>
      <w:r w:rsidRPr="0028391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</w:t>
      </w:r>
      <w:proofErr w:type="spellStart"/>
      <w:r w:rsidRPr="0028391D">
        <w:rPr>
          <w:rFonts w:ascii="Courier New" w:eastAsia="Times New Roman" w:hAnsi="Courier New" w:cs="Courier New"/>
          <w:b/>
          <w:bCs/>
          <w:sz w:val="20"/>
          <w:szCs w:val="20"/>
        </w:rPr>
        <w:t>visudo</w:t>
      </w:r>
      <w:proofErr w:type="spellEnd"/>
    </w:p>
    <w:p w14:paraId="6B199B51" w14:textId="1FD8AB25" w:rsidR="00963030" w:rsidRPr="002E099E" w:rsidRDefault="00963030" w:rsidP="0096303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 w:rsidRPr="00963030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62A7E0F" wp14:editId="4D416F67">
            <wp:extent cx="3371850" cy="101191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2997" cy="104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7C8C" w14:textId="77777777" w:rsidR="002E099E" w:rsidRPr="002E099E" w:rsidRDefault="002E099E" w:rsidP="002E099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t xml:space="preserve">Test that </w:t>
      </w:r>
      <w:proofErr w:type="spellStart"/>
      <w:r w:rsidRPr="002E099E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2E099E">
        <w:rPr>
          <w:rFonts w:ascii="Times New Roman" w:eastAsia="Times New Roman" w:hAnsi="Times New Roman" w:cs="Times New Roman"/>
        </w:rPr>
        <w:t xml:space="preserve"> access works without your password:</w:t>
      </w:r>
    </w:p>
    <w:p w14:paraId="4048F0F5" w14:textId="31A451CE" w:rsidR="002E099E" w:rsidRPr="002E099E" w:rsidRDefault="00E43ED8" w:rsidP="002E0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07E3253B" wp14:editId="216A5F5D">
            <wp:extent cx="5105400" cy="8128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C8A3" w14:textId="77777777" w:rsidR="002E099E" w:rsidRPr="002E099E" w:rsidRDefault="002E099E" w:rsidP="002E099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  <w:b/>
          <w:bCs/>
        </w:rPr>
        <w:t>Step 2: Smooth Sailing</w:t>
      </w:r>
    </w:p>
    <w:p w14:paraId="3B2DE2B1" w14:textId="77777777" w:rsidR="002E099E" w:rsidRPr="002E099E" w:rsidRDefault="002E099E" w:rsidP="002E099E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t xml:space="preserve">Edit the </w:t>
      </w:r>
      <w:proofErr w:type="spellStart"/>
      <w:r w:rsidRPr="002E099E">
        <w:rPr>
          <w:rFonts w:ascii="Courier New" w:eastAsia="Times New Roman" w:hAnsi="Courier New" w:cs="Courier New"/>
          <w:sz w:val="20"/>
          <w:szCs w:val="20"/>
        </w:rPr>
        <w:t>sshd_config</w:t>
      </w:r>
      <w:proofErr w:type="spellEnd"/>
      <w:r w:rsidRPr="002E099E">
        <w:rPr>
          <w:rFonts w:ascii="Times New Roman" w:eastAsia="Times New Roman" w:hAnsi="Times New Roman" w:cs="Times New Roman"/>
        </w:rPr>
        <w:t xml:space="preserve"> file:</w:t>
      </w:r>
    </w:p>
    <w:p w14:paraId="6A5E7318" w14:textId="789B5148" w:rsidR="002E099E" w:rsidRDefault="0028391D" w:rsidP="002E0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nano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sshd_config</w:t>
      </w:r>
      <w:proofErr w:type="spellEnd"/>
    </w:p>
    <w:p w14:paraId="4C1EF09A" w14:textId="77777777" w:rsidR="0028391D" w:rsidRDefault="0028391D" w:rsidP="002E0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2485AC34" w14:textId="372BFFFD" w:rsidR="0028391D" w:rsidRDefault="0028391D" w:rsidP="002E0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2E08501F" w14:textId="0868D4A9" w:rsidR="0028391D" w:rsidRPr="002E099E" w:rsidRDefault="0028391D" w:rsidP="002E0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38B31536" wp14:editId="72C4CDDF">
            <wp:extent cx="3695700" cy="81280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54E8" w14:textId="77777777" w:rsidR="002E099E" w:rsidRPr="002E099E" w:rsidRDefault="002E099E" w:rsidP="002E099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  <w:b/>
          <w:bCs/>
        </w:rPr>
        <w:t>Step 3: Testing Your Configuration Update</w:t>
      </w:r>
    </w:p>
    <w:p w14:paraId="7130256A" w14:textId="77777777" w:rsidR="002E099E" w:rsidRPr="002E099E" w:rsidRDefault="002E099E" w:rsidP="002E099E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t>Restart the SSH service:</w:t>
      </w:r>
    </w:p>
    <w:p w14:paraId="5F184B3E" w14:textId="0C88E8F4" w:rsidR="002E099E" w:rsidRPr="00DD3217" w:rsidRDefault="002E099E" w:rsidP="002E099E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Courier New" w:eastAsia="Times New Roman" w:hAnsi="Courier New" w:cs="Courier New"/>
          <w:sz w:val="20"/>
          <w:szCs w:val="20"/>
        </w:rPr>
        <w:t>Your solution command here</w:t>
      </w:r>
    </w:p>
    <w:p w14:paraId="7B5D7E07" w14:textId="79ADD207" w:rsidR="00DD3217" w:rsidRPr="002E099E" w:rsidRDefault="00DD3217" w:rsidP="00DD321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5F48F6" wp14:editId="05227DF1">
            <wp:extent cx="5943600" cy="249872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D8E" w14:textId="77777777" w:rsidR="002E099E" w:rsidRPr="002E099E" w:rsidRDefault="002E099E" w:rsidP="002E099E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lastRenderedPageBreak/>
        <w:t xml:space="preserve">Exit the </w:t>
      </w:r>
      <w:r w:rsidRPr="002E099E">
        <w:rPr>
          <w:rFonts w:ascii="Courier New" w:eastAsia="Times New Roman" w:hAnsi="Courier New" w:cs="Courier New"/>
          <w:sz w:val="20"/>
          <w:szCs w:val="20"/>
        </w:rPr>
        <w:t>root</w:t>
      </w:r>
      <w:r w:rsidRPr="002E099E">
        <w:rPr>
          <w:rFonts w:ascii="Times New Roman" w:eastAsia="Times New Roman" w:hAnsi="Times New Roman" w:cs="Times New Roman"/>
        </w:rPr>
        <w:t xml:space="preserve"> account:</w:t>
      </w:r>
    </w:p>
    <w:p w14:paraId="4B76A6DE" w14:textId="4C40605F" w:rsidR="002E099E" w:rsidRPr="00294D4D" w:rsidRDefault="002E099E" w:rsidP="002E099E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Courier New" w:eastAsia="Times New Roman" w:hAnsi="Courier New" w:cs="Courier New"/>
          <w:sz w:val="20"/>
          <w:szCs w:val="20"/>
        </w:rPr>
        <w:t>Your solution command here</w:t>
      </w:r>
    </w:p>
    <w:p w14:paraId="5CBE08DB" w14:textId="48E2FCBE" w:rsidR="00294D4D" w:rsidRDefault="00DD3217" w:rsidP="00294D4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706E621" wp14:editId="0D53D0CB">
            <wp:extent cx="4203700" cy="596900"/>
            <wp:effectExtent l="0" t="0" r="0" b="0"/>
            <wp:docPr id="16" name="Picture 1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background patter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1113" w14:textId="77777777" w:rsidR="0028391D" w:rsidRPr="002E099E" w:rsidRDefault="0028391D" w:rsidP="00294D4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1EC7B07" w14:textId="77777777" w:rsidR="002E099E" w:rsidRPr="002E099E" w:rsidRDefault="002E099E" w:rsidP="002E099E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t xml:space="preserve">SSH to the target machine using your </w:t>
      </w:r>
      <w:proofErr w:type="spellStart"/>
      <w:r w:rsidRPr="002E099E">
        <w:rPr>
          <w:rFonts w:ascii="Courier New" w:eastAsia="Times New Roman" w:hAnsi="Courier New" w:cs="Courier New"/>
          <w:sz w:val="20"/>
          <w:szCs w:val="20"/>
        </w:rPr>
        <w:t>sysd</w:t>
      </w:r>
      <w:proofErr w:type="spellEnd"/>
      <w:r w:rsidRPr="002E099E">
        <w:rPr>
          <w:rFonts w:ascii="Times New Roman" w:eastAsia="Times New Roman" w:hAnsi="Times New Roman" w:cs="Times New Roman"/>
        </w:rPr>
        <w:t xml:space="preserve"> account and port </w:t>
      </w:r>
      <w:r w:rsidRPr="002E099E">
        <w:rPr>
          <w:rFonts w:ascii="Courier New" w:eastAsia="Times New Roman" w:hAnsi="Courier New" w:cs="Courier New"/>
          <w:sz w:val="20"/>
          <w:szCs w:val="20"/>
        </w:rPr>
        <w:t>2222</w:t>
      </w:r>
      <w:r w:rsidRPr="002E099E">
        <w:rPr>
          <w:rFonts w:ascii="Times New Roman" w:eastAsia="Times New Roman" w:hAnsi="Times New Roman" w:cs="Times New Roman"/>
        </w:rPr>
        <w:t>:</w:t>
      </w:r>
    </w:p>
    <w:p w14:paraId="08386FFF" w14:textId="6C2070FE" w:rsidR="002E099E" w:rsidRPr="00DD3217" w:rsidRDefault="002E099E" w:rsidP="002E099E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Courier New" w:eastAsia="Times New Roman" w:hAnsi="Courier New" w:cs="Courier New"/>
          <w:sz w:val="20"/>
          <w:szCs w:val="20"/>
        </w:rPr>
        <w:t>Your solution command here</w:t>
      </w:r>
    </w:p>
    <w:p w14:paraId="339BBDEE" w14:textId="4B1D3DF5" w:rsidR="00DD3217" w:rsidRPr="00294D4D" w:rsidRDefault="00DD3217" w:rsidP="00DD321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DEB280" wp14:editId="701C662E">
            <wp:extent cx="4699000" cy="43942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42CE" w14:textId="77777777" w:rsidR="002E099E" w:rsidRPr="002E099E" w:rsidRDefault="002E099E" w:rsidP="002E099E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t xml:space="preserve">Use </w:t>
      </w:r>
      <w:proofErr w:type="spellStart"/>
      <w:r w:rsidRPr="002E099E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2E099E">
        <w:rPr>
          <w:rFonts w:ascii="Times New Roman" w:eastAsia="Times New Roman" w:hAnsi="Times New Roman" w:cs="Times New Roman"/>
        </w:rPr>
        <w:t xml:space="preserve"> to switch to the root user:</w:t>
      </w:r>
    </w:p>
    <w:p w14:paraId="7B68C960" w14:textId="3F6AA563" w:rsidR="002E099E" w:rsidRPr="00506A6A" w:rsidRDefault="002E099E" w:rsidP="002E099E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Courier New" w:eastAsia="Times New Roman" w:hAnsi="Courier New" w:cs="Courier New"/>
          <w:sz w:val="20"/>
          <w:szCs w:val="20"/>
        </w:rPr>
        <w:t>Your solution command here</w:t>
      </w:r>
    </w:p>
    <w:p w14:paraId="66A02EE0" w14:textId="0DDDF889" w:rsidR="00506A6A" w:rsidRPr="002E099E" w:rsidRDefault="00506A6A" w:rsidP="00506A6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9459FE" wp14:editId="48CEE36A">
            <wp:extent cx="4279900" cy="636955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898" cy="65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617B" w14:textId="77777777" w:rsidR="002E099E" w:rsidRPr="002E099E" w:rsidRDefault="002E099E" w:rsidP="002E099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  <w:b/>
          <w:bCs/>
        </w:rPr>
        <w:t>Step 4: Crack All the Passwords</w:t>
      </w:r>
    </w:p>
    <w:p w14:paraId="3C62A465" w14:textId="77777777" w:rsidR="002E099E" w:rsidRPr="002E099E" w:rsidRDefault="002E099E" w:rsidP="002E099E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lastRenderedPageBreak/>
        <w:t xml:space="preserve">SSH back to the system using your </w:t>
      </w:r>
      <w:proofErr w:type="spellStart"/>
      <w:r w:rsidRPr="002E099E">
        <w:rPr>
          <w:rFonts w:ascii="Courier New" w:eastAsia="Times New Roman" w:hAnsi="Courier New" w:cs="Courier New"/>
          <w:sz w:val="20"/>
          <w:szCs w:val="20"/>
        </w:rPr>
        <w:t>sysd</w:t>
      </w:r>
      <w:proofErr w:type="spellEnd"/>
      <w:r w:rsidRPr="002E099E">
        <w:rPr>
          <w:rFonts w:ascii="Times New Roman" w:eastAsia="Times New Roman" w:hAnsi="Times New Roman" w:cs="Times New Roman"/>
        </w:rPr>
        <w:t xml:space="preserve"> account and port </w:t>
      </w:r>
      <w:r w:rsidRPr="002E099E">
        <w:rPr>
          <w:rFonts w:ascii="Courier New" w:eastAsia="Times New Roman" w:hAnsi="Courier New" w:cs="Courier New"/>
          <w:sz w:val="20"/>
          <w:szCs w:val="20"/>
        </w:rPr>
        <w:t>2222</w:t>
      </w:r>
      <w:r w:rsidRPr="002E099E">
        <w:rPr>
          <w:rFonts w:ascii="Times New Roman" w:eastAsia="Times New Roman" w:hAnsi="Times New Roman" w:cs="Times New Roman"/>
        </w:rPr>
        <w:t>:</w:t>
      </w:r>
    </w:p>
    <w:p w14:paraId="3024A70A" w14:textId="6EDD121C" w:rsidR="00382592" w:rsidRPr="00FA3EA1" w:rsidRDefault="002E099E" w:rsidP="00FA3EA1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Courier New" w:eastAsia="Times New Roman" w:hAnsi="Courier New" w:cs="Courier New"/>
          <w:sz w:val="20"/>
          <w:szCs w:val="20"/>
        </w:rPr>
        <w:t>Your solution command here</w:t>
      </w:r>
    </w:p>
    <w:p w14:paraId="08552F1D" w14:textId="42D64ED4" w:rsidR="00FA3EA1" w:rsidRDefault="00FA3EA1" w:rsidP="00FA3EA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1AB5D2" wp14:editId="17BE0B6A">
            <wp:extent cx="4279364" cy="2546985"/>
            <wp:effectExtent l="0" t="0" r="635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368" cy="255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9BE9" w14:textId="4BD3684D" w:rsidR="002E099E" w:rsidRPr="002E099E" w:rsidRDefault="002E099E" w:rsidP="002E099E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Times New Roman" w:eastAsia="Times New Roman" w:hAnsi="Times New Roman" w:cs="Times New Roman"/>
        </w:rPr>
        <w:t xml:space="preserve">Escalate your privileges to the </w:t>
      </w:r>
      <w:r w:rsidRPr="002E099E">
        <w:rPr>
          <w:rFonts w:ascii="Courier New" w:eastAsia="Times New Roman" w:hAnsi="Courier New" w:cs="Courier New"/>
          <w:sz w:val="20"/>
          <w:szCs w:val="20"/>
        </w:rPr>
        <w:t>root</w:t>
      </w:r>
      <w:r w:rsidRPr="002E099E">
        <w:rPr>
          <w:rFonts w:ascii="Times New Roman" w:eastAsia="Times New Roman" w:hAnsi="Times New Roman" w:cs="Times New Roman"/>
        </w:rPr>
        <w:t xml:space="preserve"> user. Use John to crack the entire </w:t>
      </w:r>
      <w:r w:rsidRPr="002E099E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2E099E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2E099E">
        <w:rPr>
          <w:rFonts w:ascii="Courier New" w:eastAsia="Times New Roman" w:hAnsi="Courier New" w:cs="Courier New"/>
          <w:sz w:val="20"/>
          <w:szCs w:val="20"/>
        </w:rPr>
        <w:t>/shadow</w:t>
      </w:r>
      <w:r w:rsidRPr="002E099E">
        <w:rPr>
          <w:rFonts w:ascii="Times New Roman" w:eastAsia="Times New Roman" w:hAnsi="Times New Roman" w:cs="Times New Roman"/>
        </w:rPr>
        <w:t xml:space="preserve"> file:</w:t>
      </w:r>
    </w:p>
    <w:p w14:paraId="0EF404A7" w14:textId="77777777" w:rsidR="002E099E" w:rsidRPr="002E099E" w:rsidRDefault="002E099E" w:rsidP="002E099E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E099E">
        <w:rPr>
          <w:rFonts w:ascii="Courier New" w:eastAsia="Times New Roman" w:hAnsi="Courier New" w:cs="Courier New"/>
          <w:sz w:val="20"/>
          <w:szCs w:val="20"/>
        </w:rPr>
        <w:t>Your solution command here</w:t>
      </w:r>
    </w:p>
    <w:p w14:paraId="378108F8" w14:textId="7E3556B0" w:rsidR="00FA3EA1" w:rsidRDefault="00FA3EA1">
      <w:r>
        <w:rPr>
          <w:noProof/>
        </w:rPr>
        <w:drawing>
          <wp:inline distT="0" distB="0" distL="0" distR="0" wp14:anchorId="5F4B960C" wp14:editId="71C82ACA">
            <wp:extent cx="3840086" cy="57150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62" cy="5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2AF0" w14:textId="77777777" w:rsidR="00FA3EA1" w:rsidRDefault="00FA3EA1"/>
    <w:p w14:paraId="478DBDD4" w14:textId="08A86A94" w:rsidR="001F7140" w:rsidRPr="00E70951" w:rsidRDefault="001F7140">
      <w:pPr>
        <w:rPr>
          <w:b/>
          <w:bCs/>
          <w:sz w:val="20"/>
          <w:szCs w:val="20"/>
        </w:rPr>
      </w:pPr>
      <w:r w:rsidRPr="00E70951">
        <w:rPr>
          <w:b/>
          <w:bCs/>
          <w:sz w:val="20"/>
          <w:szCs w:val="20"/>
        </w:rPr>
        <w:t xml:space="preserve">I had executed john and my system crashed and I lost view of cracked passwords and I can’t crack them again. See below. </w:t>
      </w:r>
    </w:p>
    <w:p w14:paraId="3E3BFD6C" w14:textId="77777777" w:rsidR="00697527" w:rsidRDefault="001F7140">
      <w:r>
        <w:rPr>
          <w:noProof/>
        </w:rPr>
        <w:drawing>
          <wp:inline distT="0" distB="0" distL="0" distR="0" wp14:anchorId="14C37014" wp14:editId="6E546333">
            <wp:extent cx="4660900" cy="13970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5FA5" w14:textId="5A164EEB" w:rsidR="00BB60DE" w:rsidRDefault="00BB60DE"/>
    <w:p w14:paraId="340BCB64" w14:textId="43868F3F" w:rsidR="00697527" w:rsidRDefault="00697527"/>
    <w:p w14:paraId="1C324E83" w14:textId="535121B3" w:rsidR="00697527" w:rsidRDefault="00697527">
      <w:r>
        <w:rPr>
          <w:noProof/>
        </w:rPr>
        <w:drawing>
          <wp:inline distT="0" distB="0" distL="0" distR="0" wp14:anchorId="363C6078" wp14:editId="03C262B3">
            <wp:extent cx="4616450" cy="3873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612" cy="3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C477" w14:textId="7267F6EE" w:rsidR="00697527" w:rsidRDefault="00697527"/>
    <w:p w14:paraId="19790751" w14:textId="531A75D5" w:rsidR="00697527" w:rsidRDefault="00697527"/>
    <w:p w14:paraId="39274A31" w14:textId="198E0AB1" w:rsidR="00697527" w:rsidRDefault="00697527">
      <w:r>
        <w:rPr>
          <w:noProof/>
        </w:rPr>
        <w:lastRenderedPageBreak/>
        <w:drawing>
          <wp:inline distT="0" distB="0" distL="0" distR="0" wp14:anchorId="793CF014" wp14:editId="0DE21F91">
            <wp:extent cx="5067300" cy="43434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527" w:rsidSect="00945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A1254"/>
    <w:multiLevelType w:val="multilevel"/>
    <w:tmpl w:val="837C9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386586"/>
    <w:multiLevelType w:val="multilevel"/>
    <w:tmpl w:val="08761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480176"/>
    <w:multiLevelType w:val="multilevel"/>
    <w:tmpl w:val="9B34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73305B"/>
    <w:multiLevelType w:val="multilevel"/>
    <w:tmpl w:val="93F0D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99E"/>
    <w:rsid w:val="001F7140"/>
    <w:rsid w:val="0028391D"/>
    <w:rsid w:val="00294D4D"/>
    <w:rsid w:val="002E099E"/>
    <w:rsid w:val="00382592"/>
    <w:rsid w:val="00506A6A"/>
    <w:rsid w:val="0052304D"/>
    <w:rsid w:val="00545DBD"/>
    <w:rsid w:val="00642650"/>
    <w:rsid w:val="00697527"/>
    <w:rsid w:val="006D5414"/>
    <w:rsid w:val="007A2482"/>
    <w:rsid w:val="00800C02"/>
    <w:rsid w:val="00945B09"/>
    <w:rsid w:val="00963030"/>
    <w:rsid w:val="00A14699"/>
    <w:rsid w:val="00A71701"/>
    <w:rsid w:val="00AC0E93"/>
    <w:rsid w:val="00BB60DE"/>
    <w:rsid w:val="00C456EA"/>
    <w:rsid w:val="00D60B69"/>
    <w:rsid w:val="00DD3217"/>
    <w:rsid w:val="00E43ED8"/>
    <w:rsid w:val="00E70951"/>
    <w:rsid w:val="00F84095"/>
    <w:rsid w:val="00FA3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5765F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E099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E099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E099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E099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E099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09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099E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2E099E"/>
  </w:style>
  <w:style w:type="paragraph" w:styleId="ListParagraph">
    <w:name w:val="List Paragraph"/>
    <w:basedOn w:val="Normal"/>
    <w:uiPriority w:val="34"/>
    <w:qFormat/>
    <w:rsid w:val="00AC0E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SelenaCobbFlowers _HW6_011221.docx.dotx</Template>
  <TotalTime>5</TotalTime>
  <Pages>5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 Flowers</dc:creator>
  <cp:keywords/>
  <dc:description/>
  <cp:lastModifiedBy>Selena Flowers</cp:lastModifiedBy>
  <cp:revision>3</cp:revision>
  <dcterms:created xsi:type="dcterms:W3CDTF">2021-01-12T21:58:00Z</dcterms:created>
  <dcterms:modified xsi:type="dcterms:W3CDTF">2021-01-12T22:02:00Z</dcterms:modified>
</cp:coreProperties>
</file>